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60E25" w14:textId="77777777" w:rsidR="00B54CA3" w:rsidRDefault="00B54CA3" w:rsidP="00CB67C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0F04">
        <w:rPr>
          <w:rFonts w:ascii="Times New Roman" w:hAnsi="Times New Roman" w:cs="Times New Roman"/>
          <w:sz w:val="28"/>
          <w:szCs w:val="28"/>
        </w:rPr>
        <w:t xml:space="preserve">а) </w:t>
      </w:r>
      <w:r w:rsidRPr="00130F04">
        <w:rPr>
          <w:rFonts w:ascii="Times New Roman" w:hAnsi="Times New Roman" w:cs="Times New Roman"/>
          <w:i/>
          <w:sz w:val="28"/>
          <w:szCs w:val="28"/>
        </w:rPr>
        <w:t>заголовок:</w:t>
      </w:r>
      <w:r w:rsidRPr="00130F04">
        <w:rPr>
          <w:rFonts w:ascii="Times New Roman" w:hAnsi="Times New Roman" w:cs="Times New Roman"/>
          <w:sz w:val="28"/>
          <w:szCs w:val="28"/>
        </w:rPr>
        <w:t xml:space="preserve"> Times New </w:t>
      </w:r>
      <w:proofErr w:type="spellStart"/>
      <w:r w:rsidRPr="00130F04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130F04">
        <w:rPr>
          <w:rFonts w:ascii="Times New Roman" w:hAnsi="Times New Roman" w:cs="Times New Roman"/>
          <w:sz w:val="28"/>
          <w:szCs w:val="28"/>
        </w:rPr>
        <w:t xml:space="preserve">, полужирный курсив, 16 </w:t>
      </w:r>
      <w:proofErr w:type="spellStart"/>
      <w:r w:rsidRPr="00130F04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Pr="00130F04">
        <w:rPr>
          <w:rFonts w:ascii="Times New Roman" w:hAnsi="Times New Roman" w:cs="Times New Roman"/>
          <w:sz w:val="28"/>
          <w:szCs w:val="28"/>
        </w:rPr>
        <w:t>, зачеркнутый двумя линиями, теневой, приподнятый, все заглавные, выравнивание по центру, отступ справа, слева нет, интервал перед 14, после 24, межстрочный полуторный, запрет переносов;</w:t>
      </w:r>
    </w:p>
    <w:p w14:paraId="325992F5" w14:textId="77777777" w:rsidR="009E1AB0" w:rsidRPr="00130F04" w:rsidRDefault="00DF7CD8" w:rsidP="009E1AB0">
      <w:pPr>
        <w:pStyle w:val="sw0"/>
      </w:pPr>
      <w:r>
        <w:t xml:space="preserve">пример </w:t>
      </w:r>
      <w:r w:rsidR="0060311C">
        <w:t>набора текста со стилем а варианта 51</w:t>
      </w:r>
      <w:r w:rsidR="009E1AB0">
        <w:t xml:space="preserve"> литературный </w:t>
      </w:r>
      <w:r w:rsidR="007E16DF">
        <w:t>дом достоевского</w:t>
      </w:r>
    </w:p>
    <w:p w14:paraId="3167A20A" w14:textId="77777777" w:rsidR="00B54CA3" w:rsidRDefault="00B54CA3" w:rsidP="00C713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0F04">
        <w:rPr>
          <w:rFonts w:ascii="Times New Roman" w:hAnsi="Times New Roman" w:cs="Times New Roman"/>
          <w:sz w:val="28"/>
          <w:szCs w:val="28"/>
        </w:rPr>
        <w:t xml:space="preserve">б) </w:t>
      </w:r>
      <w:r w:rsidRPr="00130F04">
        <w:rPr>
          <w:rFonts w:ascii="Times New Roman" w:hAnsi="Times New Roman" w:cs="Times New Roman"/>
          <w:i/>
          <w:sz w:val="28"/>
          <w:szCs w:val="28"/>
        </w:rPr>
        <w:t>основной текст:</w:t>
      </w:r>
      <w:r w:rsidRPr="00130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F04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130F04">
        <w:rPr>
          <w:rFonts w:ascii="Times New Roman" w:hAnsi="Times New Roman" w:cs="Times New Roman"/>
          <w:sz w:val="28"/>
          <w:szCs w:val="28"/>
        </w:rPr>
        <w:t xml:space="preserve"> New, обычный, 12 </w:t>
      </w:r>
      <w:proofErr w:type="spellStart"/>
      <w:r w:rsidRPr="00130F04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Pr="00130F04">
        <w:rPr>
          <w:rFonts w:ascii="Times New Roman" w:hAnsi="Times New Roman" w:cs="Times New Roman"/>
          <w:sz w:val="28"/>
          <w:szCs w:val="28"/>
        </w:rPr>
        <w:t>, выравнивание по ширине, первая строка отступ 2.73, межстрочный интервал двойной, запрет висячих строк, автоматический перенос слов;</w:t>
      </w:r>
    </w:p>
    <w:p w14:paraId="6FC015B9" w14:textId="77777777" w:rsidR="009E1AB0" w:rsidRPr="009E1AB0" w:rsidRDefault="009E1AB0" w:rsidP="009E1AB0">
      <w:pPr>
        <w:pStyle w:val="sw2"/>
      </w:pPr>
      <w:r>
        <w:t xml:space="preserve">Пример набора текста со стилем Б варианта 51 Литературный </w:t>
      </w:r>
      <w:r w:rsidR="007E16DF">
        <w:t>дом Достоевского</w:t>
      </w:r>
    </w:p>
    <w:p w14:paraId="370E4DF9" w14:textId="77777777" w:rsidR="00B54CA3" w:rsidRDefault="00B54CA3" w:rsidP="00CB67C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0F04">
        <w:rPr>
          <w:rFonts w:ascii="Times New Roman" w:hAnsi="Times New Roman" w:cs="Times New Roman"/>
          <w:sz w:val="28"/>
          <w:szCs w:val="28"/>
        </w:rPr>
        <w:t xml:space="preserve">в) </w:t>
      </w:r>
      <w:r w:rsidRPr="00130F04">
        <w:rPr>
          <w:rFonts w:ascii="Times New Roman" w:hAnsi="Times New Roman" w:cs="Times New Roman"/>
          <w:i/>
          <w:sz w:val="28"/>
          <w:szCs w:val="28"/>
        </w:rPr>
        <w:t>нумерованный список:</w:t>
      </w:r>
      <w:r w:rsidRPr="00130F04">
        <w:rPr>
          <w:rFonts w:ascii="Times New Roman" w:hAnsi="Times New Roman" w:cs="Times New Roman"/>
          <w:sz w:val="28"/>
          <w:szCs w:val="28"/>
        </w:rPr>
        <w:t xml:space="preserve"> маркеры знак бесконечности, </w:t>
      </w:r>
      <w:r w:rsidRPr="00130F04">
        <w:rPr>
          <w:rFonts w:ascii="Times New Roman" w:hAnsi="Times New Roman" w:cs="Times New Roman"/>
          <w:sz w:val="28"/>
          <w:szCs w:val="28"/>
          <w:lang w:val="en-US"/>
        </w:rPr>
        <w:t>Tahoma</w:t>
      </w:r>
      <w:r w:rsidRPr="00130F04">
        <w:rPr>
          <w:rFonts w:ascii="Times New Roman" w:hAnsi="Times New Roman" w:cs="Times New Roman"/>
          <w:sz w:val="28"/>
          <w:szCs w:val="28"/>
        </w:rPr>
        <w:t xml:space="preserve">, обычный, 14 </w:t>
      </w:r>
      <w:proofErr w:type="spellStart"/>
      <w:r w:rsidRPr="00130F04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Pr="00130F04">
        <w:rPr>
          <w:rFonts w:ascii="Times New Roman" w:hAnsi="Times New Roman" w:cs="Times New Roman"/>
          <w:sz w:val="28"/>
          <w:szCs w:val="28"/>
        </w:rPr>
        <w:t>, выравнивание по правому, отступ слева 0.77, межстрочный интервал двойной, интервал перед 6</w:t>
      </w:r>
      <w:proofErr w:type="gramStart"/>
      <w:r w:rsidRPr="00130F04">
        <w:rPr>
          <w:rFonts w:ascii="Times New Roman" w:hAnsi="Times New Roman" w:cs="Times New Roman"/>
          <w:sz w:val="28"/>
          <w:szCs w:val="28"/>
        </w:rPr>
        <w:t>пт ,</w:t>
      </w:r>
      <w:proofErr w:type="gramEnd"/>
      <w:r w:rsidRPr="00130F04">
        <w:rPr>
          <w:rFonts w:ascii="Times New Roman" w:hAnsi="Times New Roman" w:cs="Times New Roman"/>
          <w:sz w:val="28"/>
          <w:szCs w:val="28"/>
        </w:rPr>
        <w:t xml:space="preserve"> после 7 </w:t>
      </w:r>
      <w:proofErr w:type="spellStart"/>
      <w:r w:rsidRPr="00130F04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Pr="00130F04">
        <w:rPr>
          <w:rFonts w:ascii="Times New Roman" w:hAnsi="Times New Roman" w:cs="Times New Roman"/>
          <w:sz w:val="28"/>
          <w:szCs w:val="28"/>
        </w:rPr>
        <w:t>, автоматический перенос.</w:t>
      </w:r>
    </w:p>
    <w:p w14:paraId="3AD2155C" w14:textId="77777777" w:rsidR="009E1AB0" w:rsidRDefault="009E1AB0" w:rsidP="009E1AB0">
      <w:pPr>
        <w:pStyle w:val="sw"/>
        <w:ind w:left="437"/>
      </w:pPr>
      <w:r>
        <w:t xml:space="preserve">Пример набора текста со </w:t>
      </w:r>
      <w:proofErr w:type="gramStart"/>
      <w:r>
        <w:t>стилем</w:t>
      </w:r>
      <w:proofErr w:type="gramEnd"/>
      <w:r>
        <w:t xml:space="preserve"> В варианта 51</w:t>
      </w:r>
    </w:p>
    <w:p w14:paraId="2C3B5550" w14:textId="5685EBB6" w:rsidR="0021548D" w:rsidRDefault="009E1AB0" w:rsidP="00047BAA">
      <w:pPr>
        <w:pStyle w:val="sw"/>
        <w:ind w:left="437"/>
      </w:pPr>
      <w:r>
        <w:t>Литературный</w:t>
      </w:r>
      <w:r w:rsidR="007E16DF">
        <w:t xml:space="preserve"> дом</w:t>
      </w:r>
      <w:r>
        <w:t xml:space="preserve"> Достоев</w:t>
      </w:r>
      <w:r w:rsidR="007E16DF">
        <w:t>ского</w:t>
      </w:r>
    </w:p>
    <w:sectPr w:rsidR="002154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B4B3B"/>
    <w:multiLevelType w:val="hybridMultilevel"/>
    <w:tmpl w:val="B43E4F74"/>
    <w:lvl w:ilvl="0" w:tplc="B8BC8A2A">
      <w:start w:val="1"/>
      <w:numFmt w:val="bullet"/>
      <w:pStyle w:val="sw"/>
      <w:lvlText w:val=""/>
      <w:lvlJc w:val="left"/>
      <w:pPr>
        <w:ind w:left="11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AA"/>
    <w:rsid w:val="00047BAA"/>
    <w:rsid w:val="0021548D"/>
    <w:rsid w:val="004F2CE9"/>
    <w:rsid w:val="0060311C"/>
    <w:rsid w:val="007E16DF"/>
    <w:rsid w:val="008630F6"/>
    <w:rsid w:val="009E1AB0"/>
    <w:rsid w:val="00A04B1E"/>
    <w:rsid w:val="00A91712"/>
    <w:rsid w:val="00B54CA3"/>
    <w:rsid w:val="00BB1727"/>
    <w:rsid w:val="00C7132E"/>
    <w:rsid w:val="00CB67C9"/>
    <w:rsid w:val="00D94F61"/>
    <w:rsid w:val="00DF7CD8"/>
    <w:rsid w:val="00EF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49CC5"/>
  <w15:chartTrackingRefBased/>
  <w15:docId w15:val="{C7A27E69-5482-418C-8A19-AB09B361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C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w0">
    <w:name w:val="sw_заголовок"/>
    <w:basedOn w:val="a"/>
    <w:link w:val="sw1"/>
    <w:qFormat/>
    <w:rsid w:val="00B54CA3"/>
    <w:pPr>
      <w:widowControl w:val="0"/>
      <w:suppressAutoHyphens/>
      <w:spacing w:before="280" w:after="480" w:line="360" w:lineRule="auto"/>
      <w:ind w:firstLine="709"/>
      <w:jc w:val="center"/>
    </w:pPr>
    <w:rPr>
      <w:rFonts w:ascii="Times New Roman" w:hAnsi="Times New Roman" w:cs="Times New Roman"/>
      <w:b/>
      <w:i/>
      <w:caps/>
      <w:dstrike/>
      <w:sz w:val="32"/>
      <w:szCs w:val="28"/>
      <w14:shadow w14:blurRad="50800" w14:dist="38100" w14:dir="18900000" w14:sx="100000" w14:sy="100000" w14:kx="0" w14:ky="0" w14:algn="bl">
        <w14:srgbClr w14:val="000000">
          <w14:alpha w14:val="60000"/>
        </w14:srgbClr>
      </w14:shadow>
    </w:rPr>
  </w:style>
  <w:style w:type="paragraph" w:customStyle="1" w:styleId="sw2">
    <w:name w:val="sw_основной_текст"/>
    <w:basedOn w:val="a"/>
    <w:link w:val="sw3"/>
    <w:qFormat/>
    <w:rsid w:val="00BB1727"/>
    <w:pPr>
      <w:spacing w:after="0" w:line="480" w:lineRule="auto"/>
      <w:ind w:firstLine="1548"/>
      <w:jc w:val="both"/>
    </w:pPr>
    <w:rPr>
      <w:rFonts w:ascii="Courier New" w:hAnsi="Courier New" w:cs="Times New Roman"/>
      <w:sz w:val="24"/>
      <w:szCs w:val="28"/>
    </w:rPr>
  </w:style>
  <w:style w:type="character" w:customStyle="1" w:styleId="sw1">
    <w:name w:val="sw_заголовок Знак"/>
    <w:basedOn w:val="a0"/>
    <w:link w:val="sw0"/>
    <w:rsid w:val="00B54CA3"/>
    <w:rPr>
      <w:rFonts w:ascii="Times New Roman" w:hAnsi="Times New Roman" w:cs="Times New Roman"/>
      <w:b/>
      <w:i/>
      <w:caps/>
      <w:dstrike/>
      <w:sz w:val="32"/>
      <w:szCs w:val="28"/>
      <w14:shadow w14:blurRad="50800" w14:dist="38100" w14:dir="18900000" w14:sx="100000" w14:sy="100000" w14:kx="0" w14:ky="0" w14:algn="bl">
        <w14:srgbClr w14:val="000000">
          <w14:alpha w14:val="60000"/>
        </w14:srgbClr>
      </w14:shadow>
    </w:rPr>
  </w:style>
  <w:style w:type="paragraph" w:customStyle="1" w:styleId="sw">
    <w:name w:val="sw_нумерованный_список"/>
    <w:basedOn w:val="a"/>
    <w:link w:val="sw4"/>
    <w:qFormat/>
    <w:rsid w:val="009E1AB0"/>
    <w:pPr>
      <w:widowControl w:val="0"/>
      <w:numPr>
        <w:numId w:val="1"/>
      </w:numPr>
      <w:spacing w:before="120" w:after="140" w:line="480" w:lineRule="auto"/>
    </w:pPr>
    <w:rPr>
      <w:rFonts w:ascii="Tahoma" w:hAnsi="Tahoma" w:cs="Times New Roman"/>
      <w:sz w:val="28"/>
      <w:szCs w:val="28"/>
    </w:rPr>
  </w:style>
  <w:style w:type="character" w:customStyle="1" w:styleId="sw3">
    <w:name w:val="sw_основной_текст Знак"/>
    <w:basedOn w:val="a0"/>
    <w:link w:val="sw2"/>
    <w:rsid w:val="00BB1727"/>
    <w:rPr>
      <w:rFonts w:ascii="Courier New" w:hAnsi="Courier New" w:cs="Times New Roman"/>
      <w:sz w:val="24"/>
      <w:szCs w:val="28"/>
    </w:rPr>
  </w:style>
  <w:style w:type="character" w:customStyle="1" w:styleId="sw4">
    <w:name w:val="sw_нумерованный_список Знак"/>
    <w:basedOn w:val="a0"/>
    <w:link w:val="sw"/>
    <w:rsid w:val="009E1AB0"/>
    <w:rPr>
      <w:rFonts w:ascii="Tahoma" w:hAnsi="Tahoma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48;&#1053;&#1060;&#1054;&#1056;&#1052;&#1040;&#1058;&#1048;&#1050;&#1040;\&#1057;&#1090;&#1080;&#1083;&#1080;_&#1096;&#1072;&#1073;&#1083;&#1086;&#1085;&#1099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Стили_шаблоны</Template>
  <TotalTime>1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2004 MrVak</dc:creator>
  <cp:keywords/>
  <dc:description/>
  <cp:lastModifiedBy>kitty swirth</cp:lastModifiedBy>
  <cp:revision>1</cp:revision>
  <dcterms:created xsi:type="dcterms:W3CDTF">2024-11-03T09:17:00Z</dcterms:created>
  <dcterms:modified xsi:type="dcterms:W3CDTF">2024-11-03T09:18:00Z</dcterms:modified>
</cp:coreProperties>
</file>